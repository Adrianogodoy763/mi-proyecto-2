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6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862"/>
        <w:gridCol w:w="630"/>
        <w:gridCol w:w="2312"/>
        <w:gridCol w:w="256"/>
        <w:gridCol w:w="6607"/>
      </w:tblGrid>
      <w:tr w:rsidR="003D1B71" w:rsidRPr="00CA16E3" w:rsidTr="0023161A">
        <w:trPr>
          <w:trHeight w:val="2412"/>
        </w:trPr>
        <w:tc>
          <w:tcPr>
            <w:tcW w:w="3804" w:type="dxa"/>
            <w:gridSpan w:val="3"/>
            <w:vMerge w:val="restart"/>
            <w:tcBorders>
              <w:bottom w:val="nil"/>
            </w:tcBorders>
          </w:tcPr>
          <w:p w:rsidR="003D1B71" w:rsidRPr="00665F95" w:rsidRDefault="0023278F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/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DDA8E75">
                  <wp:extent cx="1847850" cy="18478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847850"/>
                          </a:xfrm>
                          <a:prstGeom prst="ellipse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56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B825A2" w:rsidP="00B825A2">
            <w:pPr>
              <w:pStyle w:val="Ttulo"/>
            </w:pPr>
            <w:r>
              <w:t>Adriano Magin</w:t>
            </w:r>
            <w:r w:rsidR="003D1B71" w:rsidRPr="00665F95">
              <w:rPr>
                <w:lang w:bidi="es-ES"/>
              </w:rPr>
              <w:br/>
            </w:r>
            <w:r>
              <w:t>Godoy Sambais</w:t>
            </w:r>
          </w:p>
        </w:tc>
      </w:tr>
      <w:tr w:rsidR="003D1B71" w:rsidRPr="00CA16E3" w:rsidTr="0023161A">
        <w:trPr>
          <w:trHeight w:val="1589"/>
        </w:trPr>
        <w:tc>
          <w:tcPr>
            <w:tcW w:w="3804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6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665F95" w:rsidRDefault="003D1B71" w:rsidP="00205ECB">
            <w:pPr>
              <w:pStyle w:val="Ttulo2"/>
            </w:pPr>
            <w:r w:rsidRPr="00F20161">
              <w:t>Experiencia</w:t>
            </w:r>
          </w:p>
          <w:p w:rsidR="00205ECB" w:rsidRPr="00205ECB" w:rsidRDefault="00205ECB" w:rsidP="00B63208">
            <w:pPr>
              <w:spacing w:line="216" w:lineRule="auto"/>
            </w:pPr>
            <w:r>
              <w:t xml:space="preserve">En mi experiencia laboral </w:t>
            </w:r>
            <w:r w:rsidR="00B63208">
              <w:t>adquirí habilidades de trabajo en equipo, aprendí a usar correctamente el tiempo, a manejar y coordinar al personal. Soy una persona creativa, colaborativa, constante, perseverante y poseo razonamiento analítico, facilidad para aprender nuevas tareas y superación en mis metas.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Restaurante Las Tinajas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Limpieza y Bachero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02/2010 hasta 07/2010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4291174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Blanco S.A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Limpieza y Mantenimiento en Bancos Privados y Hospital Italiano.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11/2010 hasta 05/2011 </w:t>
            </w:r>
          </w:p>
          <w:p w:rsidR="00205ECB" w:rsidRPr="00DA12D3" w:rsidRDefault="00205ECB" w:rsidP="00205ECB">
            <w:pPr>
              <w:spacing w:after="234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4326565 Dorrego 712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San Antonio Pride (Base Petrolera)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Limpieza y Mantenimiento de Espacios Verdes.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02/2012 hasta 06/2012 </w:t>
            </w:r>
          </w:p>
          <w:p w:rsidR="00205ECB" w:rsidRPr="00DA12D3" w:rsidRDefault="00205ECB" w:rsidP="00205ECB">
            <w:pPr>
              <w:spacing w:after="234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4978593 Carril Rodriguez Peña 1791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Frigorífico Aconcagua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Etiquetamiento y embalaje de vinos.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03/2013 hasta 10/2013 </w:t>
            </w:r>
          </w:p>
          <w:p w:rsidR="00205ECB" w:rsidRPr="00DA12D3" w:rsidRDefault="00205ECB" w:rsidP="00205ECB">
            <w:pPr>
              <w:spacing w:after="234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4254927 Randstad Rest Personal Eventual S.A. Necochea 598 Ciudad de Mendoza.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Satiandora De Lisi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>Puest</w:t>
            </w:r>
            <w:r>
              <w:rPr>
                <w:lang w:val="es-AR"/>
              </w:rPr>
              <w:t>o: Operario: satinado/decorado,</w:t>
            </w:r>
            <w:r w:rsidRPr="00DA12D3">
              <w:rPr>
                <w:lang w:val="es-AR"/>
              </w:rPr>
              <w:t xml:space="preserve"> etiquetamiento y embalaje.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10/2014 hasta 08/2015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+5494470119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lastRenderedPageBreak/>
              <w:t xml:space="preserve">PLASTIMEN 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Operario de imprenta.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10/2015 hasta 05/2016  </w:t>
            </w:r>
          </w:p>
          <w:p w:rsidR="00205ECB" w:rsidRPr="00DA12D3" w:rsidRDefault="00205ECB" w:rsidP="00205ECB">
            <w:pPr>
              <w:spacing w:after="234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154563767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KINESIA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Limpieza y Mantenimiento.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05/2016 hasta 12/2016 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4379978 Videla Castillo 2331 </w:t>
            </w:r>
          </w:p>
          <w:p w:rsidR="00205ECB" w:rsidRPr="00DA12D3" w:rsidRDefault="00205ECB" w:rsidP="00B63208">
            <w:pPr>
              <w:pStyle w:val="Ttulo1"/>
              <w:rPr>
                <w:lang w:val="es-AR"/>
              </w:rPr>
            </w:pPr>
            <w:r w:rsidRPr="00DA12D3">
              <w:rPr>
                <w:lang w:val="es-AR"/>
              </w:rPr>
              <w:t xml:space="preserve">Marea SRL. – Marfed – GONATACIÓN – 4 ESTILOS SRL – GIMNASIO MUNICIPAL N°1 – GIMNASIO MUNICIPAL N°3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Limpieza, Operario de Mantenimiento de Piletas, Manejo y control de stock y depósito, armado de pedidos y atención al público.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08/2016 hasta 05/2018 </w:t>
            </w:r>
          </w:p>
          <w:p w:rsidR="00205ECB" w:rsidRPr="00DA12D3" w:rsidRDefault="00205ECB" w:rsidP="00205ECB">
            <w:pPr>
              <w:spacing w:after="234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Referencias: 2615542232 Mauricio Encargado </w:t>
            </w:r>
          </w:p>
          <w:p w:rsidR="00205ECB" w:rsidRPr="00DA12D3" w:rsidRDefault="00205ECB" w:rsidP="00205ECB">
            <w:pPr>
              <w:pStyle w:val="Ttulo1"/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Municipalidad de Godoy Cruz: Obra Plazoleta Escorihuela </w:t>
            </w:r>
          </w:p>
          <w:p w:rsidR="00205ECB" w:rsidRPr="00DA12D3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Puesto: Ayudante de albañilería </w:t>
            </w:r>
          </w:p>
          <w:p w:rsidR="00205ECB" w:rsidRDefault="00205ECB" w:rsidP="00205ECB">
            <w:pPr>
              <w:ind w:left="-5"/>
              <w:rPr>
                <w:lang w:val="es-AR"/>
              </w:rPr>
            </w:pPr>
            <w:r w:rsidRPr="00DA12D3">
              <w:rPr>
                <w:lang w:val="es-AR"/>
              </w:rPr>
              <w:t xml:space="preserve">Fecha: 05/2018 hasta 07/2018 </w:t>
            </w:r>
          </w:p>
          <w:p w:rsidR="00B63208" w:rsidRPr="00DA12D3" w:rsidRDefault="0023161A" w:rsidP="00B63208">
            <w:pPr>
              <w:pStyle w:val="Ttulo1"/>
              <w:rPr>
                <w:lang w:val="es-AR"/>
              </w:rPr>
            </w:pPr>
            <w:r>
              <w:rPr>
                <w:lang w:val="es-AR"/>
              </w:rPr>
              <w:t>Hotel Diplomatic</w:t>
            </w:r>
          </w:p>
          <w:p w:rsidR="0023161A" w:rsidRPr="00123FBD" w:rsidRDefault="0023161A" w:rsidP="0023161A">
            <w:pPr>
              <w:ind w:left="-5"/>
              <w:rPr>
                <w:lang w:val="es-AR"/>
              </w:rPr>
            </w:pPr>
            <w:r w:rsidRPr="00123FBD">
              <w:rPr>
                <w:lang w:val="es-AR"/>
              </w:rPr>
              <w:t xml:space="preserve">Puesto: Housekeeping, Mucamo </w:t>
            </w:r>
          </w:p>
          <w:p w:rsidR="0023161A" w:rsidRPr="00123FBD" w:rsidRDefault="0023161A" w:rsidP="0023161A">
            <w:pPr>
              <w:ind w:left="-5"/>
              <w:rPr>
                <w:lang w:val="es-AR"/>
              </w:rPr>
            </w:pPr>
            <w:r w:rsidRPr="00123FBD">
              <w:rPr>
                <w:lang w:val="es-AR"/>
              </w:rPr>
              <w:t xml:space="preserve">Fecha: 07/2018 a 01/2020  </w:t>
            </w:r>
          </w:p>
          <w:p w:rsidR="0023161A" w:rsidRPr="00123FBD" w:rsidRDefault="0023161A" w:rsidP="0023161A">
            <w:pPr>
              <w:spacing w:after="274"/>
              <w:ind w:left="-5"/>
              <w:rPr>
                <w:lang w:val="es-AR"/>
              </w:rPr>
            </w:pPr>
            <w:r w:rsidRPr="00123FBD">
              <w:rPr>
                <w:lang w:val="es-AR"/>
              </w:rPr>
              <w:t xml:space="preserve">Referencias: American Gloss 4242699 </w:t>
            </w:r>
          </w:p>
          <w:p w:rsidR="00B63208" w:rsidRPr="00DA12D3" w:rsidRDefault="0023161A" w:rsidP="00B63208">
            <w:pPr>
              <w:pStyle w:val="Ttulo1"/>
              <w:ind w:left="-5"/>
              <w:rPr>
                <w:lang w:val="es-AR"/>
              </w:rPr>
            </w:pPr>
            <w:r>
              <w:rPr>
                <w:lang w:val="es-AR"/>
              </w:rPr>
              <w:t>Constructora: Pueyrredón y Olascoaga de Mza.</w:t>
            </w:r>
          </w:p>
          <w:p w:rsidR="0023161A" w:rsidRDefault="0023161A" w:rsidP="0023161A">
            <w:pPr>
              <w:rPr>
                <w:lang w:val="es-AR"/>
              </w:rPr>
            </w:pPr>
            <w:r>
              <w:rPr>
                <w:lang w:val="es-AR"/>
              </w:rPr>
              <w:t>Puesto: Ayudante de albañilería</w:t>
            </w:r>
          </w:p>
          <w:p w:rsidR="00B63208" w:rsidRDefault="0023161A" w:rsidP="0023161A">
            <w:pPr>
              <w:rPr>
                <w:lang w:val="es-AR"/>
              </w:rPr>
            </w:pPr>
            <w:r>
              <w:rPr>
                <w:lang w:val="es-AR"/>
              </w:rPr>
              <w:t>Fecha: 01/2020 al 08/202</w:t>
            </w:r>
            <w:r w:rsidR="00B63208" w:rsidRPr="00DA12D3">
              <w:rPr>
                <w:lang w:val="es-AR"/>
              </w:rPr>
              <w:t xml:space="preserve"> </w:t>
            </w:r>
          </w:p>
          <w:p w:rsidR="0023161A" w:rsidRDefault="0023161A" w:rsidP="0023161A">
            <w:pPr>
              <w:pStyle w:val="Ttulo1"/>
              <w:spacing w:after="0"/>
              <w:rPr>
                <w:lang w:val="es-AR"/>
              </w:rPr>
            </w:pPr>
            <w:r>
              <w:rPr>
                <w:lang w:val="es-AR"/>
              </w:rPr>
              <w:t>Cooperativa Futuro: Dalvian</w:t>
            </w:r>
            <w:r w:rsidRPr="00DA12D3">
              <w:rPr>
                <w:lang w:val="es-AR"/>
              </w:rPr>
              <w:t xml:space="preserve"> </w:t>
            </w:r>
          </w:p>
          <w:p w:rsidR="0023161A" w:rsidRDefault="0023161A" w:rsidP="0023161A">
            <w:pPr>
              <w:rPr>
                <w:lang w:val="es-AR"/>
              </w:rPr>
            </w:pPr>
            <w:r>
              <w:rPr>
                <w:lang w:val="es-AR"/>
              </w:rPr>
              <w:t>Puesto: Higiene urbana y Micromedición</w:t>
            </w:r>
          </w:p>
          <w:p w:rsidR="0023161A" w:rsidRPr="00DA12D3" w:rsidRDefault="0023161A" w:rsidP="0023161A">
            <w:pPr>
              <w:rPr>
                <w:lang w:val="es-AR"/>
              </w:rPr>
            </w:pPr>
            <w:r>
              <w:rPr>
                <w:lang w:val="es-AR"/>
              </w:rPr>
              <w:t>Fecha: 08/2020 a la actualidad.</w:t>
            </w:r>
          </w:p>
          <w:p w:rsidR="0023161A" w:rsidRDefault="0023161A" w:rsidP="00F20161">
            <w:pPr>
              <w:pStyle w:val="Ttulo2"/>
              <w:rPr>
                <w:rFonts w:cs="Calibri"/>
                <w:color w:val="2C567A" w:themeColor="accent1"/>
                <w:sz w:val="28"/>
                <w:u w:val="none"/>
                <w:lang w:val="es-AR"/>
              </w:rPr>
            </w:pPr>
          </w:p>
          <w:p w:rsidR="0023161A" w:rsidRPr="0023161A" w:rsidRDefault="0023161A" w:rsidP="0023161A">
            <w:pPr>
              <w:rPr>
                <w:lang w:val="es-AR"/>
              </w:rPr>
            </w:pPr>
          </w:p>
          <w:sdt>
            <w:sdtPr>
              <w:id w:val="-1554227259"/>
              <w:placeholder>
                <w:docPart w:val="ABA697CA584845A9A05F36BB0C72A80D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23278F" w:rsidP="00665F95">
            <w:pPr>
              <w:pStyle w:val="Nombredelaescuela"/>
              <w:spacing w:line="216" w:lineRule="auto"/>
            </w:pPr>
            <w:r w:rsidRPr="00DA12D3">
              <w:rPr>
                <w:lang w:val="es-AR"/>
              </w:rPr>
              <w:t xml:space="preserve">Escuela Vicente López y Planes </w:t>
            </w:r>
            <w:r>
              <w:rPr>
                <w:lang w:val="es-AR"/>
              </w:rPr>
              <w:t xml:space="preserve">N° </w:t>
            </w:r>
            <w:r w:rsidRPr="00DA12D3">
              <w:rPr>
                <w:lang w:val="es-AR"/>
              </w:rPr>
              <w:t>1-022</w:t>
            </w:r>
            <w:r w:rsidR="003D1B71" w:rsidRPr="00665F95">
              <w:rPr>
                <w:lang w:bidi="es-ES"/>
              </w:rPr>
              <w:t xml:space="preserve">, </w:t>
            </w:r>
            <w:r>
              <w:t>Tunuyán - Mendoza</w:t>
            </w:r>
          </w:p>
          <w:p w:rsidR="003D1B71" w:rsidRDefault="00205ECB" w:rsidP="00665F95">
            <w:pPr>
              <w:pStyle w:val="Listaconvietas"/>
              <w:spacing w:line="216" w:lineRule="auto"/>
            </w:pPr>
            <w:r>
              <w:t>Educación Primaria Completa</w:t>
            </w:r>
          </w:p>
          <w:p w:rsidR="00205ECB" w:rsidRPr="00665F95" w:rsidRDefault="00205ECB" w:rsidP="00205ECB">
            <w:pPr>
              <w:pStyle w:val="Nombredelaescuela"/>
              <w:spacing w:line="216" w:lineRule="auto"/>
            </w:pPr>
            <w:r>
              <w:rPr>
                <w:lang w:val="es-AR"/>
              </w:rPr>
              <w:t>Sistema de Educación a Distancia del Ejército Argentino (SEADEA)</w:t>
            </w:r>
            <w:r w:rsidRPr="00665F95">
              <w:rPr>
                <w:lang w:bidi="es-ES"/>
              </w:rPr>
              <w:t xml:space="preserve">, </w:t>
            </w:r>
            <w:r>
              <w:t>Mendoza</w:t>
            </w:r>
          </w:p>
          <w:p w:rsidR="00205ECB" w:rsidRDefault="00205ECB" w:rsidP="00205ECB">
            <w:pPr>
              <w:pStyle w:val="Listaconvietas"/>
              <w:spacing w:line="216" w:lineRule="auto"/>
            </w:pPr>
            <w:r>
              <w:t>Educación Secundaria</w:t>
            </w:r>
            <w:r>
              <w:t xml:space="preserve"> Completa</w:t>
            </w:r>
          </w:p>
          <w:p w:rsidR="00205ECB" w:rsidRPr="00665F95" w:rsidRDefault="00205ECB" w:rsidP="00205ECB">
            <w:pPr>
              <w:pStyle w:val="Nombredelaescuela"/>
              <w:spacing w:line="216" w:lineRule="auto"/>
            </w:pPr>
            <w:r w:rsidRPr="00123FBD">
              <w:rPr>
                <w:rFonts w:asciiTheme="minorHAnsi" w:hAnsiTheme="minorHAnsi" w:cstheme="minorHAnsi"/>
                <w:bCs/>
                <w:szCs w:val="36"/>
                <w:lang w:val="es-AR"/>
              </w:rPr>
              <w:t>Big Data: haciendo</w:t>
            </w:r>
            <w:r>
              <w:rPr>
                <w:rFonts w:asciiTheme="minorHAnsi" w:hAnsiTheme="minorHAnsi" w:cstheme="minorHAnsi"/>
                <w:bCs/>
                <w:szCs w:val="36"/>
                <w:lang w:val="es-AR"/>
              </w:rPr>
              <w:t xml:space="preserve"> hablar los datos (IN-NS-46331</w:t>
            </w:r>
            <w:r>
              <w:rPr>
                <w:lang w:val="es-AR"/>
              </w:rPr>
              <w:t>)</w:t>
            </w:r>
          </w:p>
          <w:p w:rsidR="00205ECB" w:rsidRDefault="00205ECB" w:rsidP="00205ECB">
            <w:pPr>
              <w:pStyle w:val="Listaconvietas"/>
              <w:spacing w:line="216" w:lineRule="auto"/>
            </w:pPr>
            <w:r>
              <w:t>Curso virtual</w:t>
            </w:r>
          </w:p>
          <w:p w:rsidR="00205ECB" w:rsidRPr="00123FBD" w:rsidRDefault="00205ECB" w:rsidP="00205ECB">
            <w:pPr>
              <w:rPr>
                <w:rFonts w:asciiTheme="minorHAnsi" w:hAnsiTheme="minorHAnsi" w:cstheme="minorHAnsi"/>
                <w:b/>
                <w:bCs/>
                <w:szCs w:val="36"/>
                <w:lang w:val="es-AR"/>
              </w:rPr>
            </w:pPr>
            <w:r w:rsidRPr="00123FBD">
              <w:rPr>
                <w:rFonts w:asciiTheme="minorHAnsi" w:hAnsiTheme="minorHAnsi" w:cstheme="minorHAnsi"/>
                <w:b/>
                <w:bCs/>
                <w:szCs w:val="36"/>
                <w:lang w:val="es-AR"/>
              </w:rPr>
              <w:t>Introducción a la ciberseguridad: uso seguro de las tecnologías de la información</w:t>
            </w:r>
          </w:p>
          <w:p w:rsidR="00205ECB" w:rsidRPr="00665F95" w:rsidRDefault="00205ECB" w:rsidP="00205ECB">
            <w:pPr>
              <w:pStyle w:val="Nombredelaescuela"/>
              <w:spacing w:line="216" w:lineRule="auto"/>
            </w:pPr>
            <w:r w:rsidRPr="00123FBD">
              <w:rPr>
                <w:rFonts w:asciiTheme="minorHAnsi" w:hAnsiTheme="minorHAnsi" w:cstheme="minorHAnsi"/>
                <w:bCs/>
                <w:szCs w:val="36"/>
              </w:rPr>
              <w:t>(IN-NS-45819)</w:t>
            </w:r>
            <w:r>
              <w:rPr>
                <w:rFonts w:asciiTheme="minorHAnsi" w:hAnsiTheme="minorHAnsi" w:cstheme="minorHAnsi"/>
                <w:bCs/>
                <w:szCs w:val="36"/>
              </w:rPr>
              <w:t xml:space="preserve"> </w:t>
            </w:r>
          </w:p>
          <w:p w:rsidR="00205ECB" w:rsidRDefault="00205ECB" w:rsidP="00205ECB">
            <w:pPr>
              <w:pStyle w:val="Listaconvietas"/>
              <w:spacing w:line="216" w:lineRule="auto"/>
            </w:pPr>
            <w:r>
              <w:t>Curso virtual</w:t>
            </w:r>
          </w:p>
          <w:p w:rsidR="00205ECB" w:rsidRPr="00665F95" w:rsidRDefault="00205ECB" w:rsidP="00205ECB">
            <w:pPr>
              <w:pStyle w:val="Nombredelaescuela"/>
              <w:spacing w:line="216" w:lineRule="auto"/>
            </w:pPr>
            <w:r>
              <w:rPr>
                <w:lang w:val="es-AR"/>
              </w:rPr>
              <w:t>Programador Web</w:t>
            </w:r>
          </w:p>
          <w:p w:rsidR="00205ECB" w:rsidRDefault="00205ECB" w:rsidP="00205ECB">
            <w:pPr>
              <w:pStyle w:val="Listaconvietas"/>
              <w:spacing w:line="216" w:lineRule="auto"/>
            </w:pPr>
            <w:r>
              <w:t>Cursando, con conocimiento en HTML, CSS y Javascript.</w:t>
            </w:r>
          </w:p>
          <w:p w:rsidR="003D1B71" w:rsidRPr="0023161A" w:rsidRDefault="0023161A" w:rsidP="00F20161">
            <w:pPr>
              <w:pStyle w:val="Ttulo2"/>
            </w:pPr>
            <w:r w:rsidRPr="0023161A">
              <w:t>Disponibilidad horaria</w:t>
            </w:r>
          </w:p>
          <w:p w:rsidR="003D1B71" w:rsidRPr="0023161A" w:rsidRDefault="0023161A" w:rsidP="00665F95">
            <w:pPr>
              <w:spacing w:line="216" w:lineRule="auto"/>
              <w:rPr>
                <w:b/>
              </w:rPr>
            </w:pPr>
            <w:r w:rsidRPr="0023161A">
              <w:rPr>
                <w:b/>
              </w:rPr>
              <w:t>Full time</w:t>
            </w:r>
          </w:p>
          <w:p w:rsidR="003D1B71" w:rsidRPr="00665F95" w:rsidRDefault="003D1B71" w:rsidP="0023161A">
            <w:pPr>
              <w:pStyle w:val="Ttulo2"/>
              <w:rPr>
                <w:szCs w:val="24"/>
              </w:rPr>
            </w:pPr>
          </w:p>
        </w:tc>
      </w:tr>
      <w:tr w:rsidR="003D1B71" w:rsidRPr="00CA16E3" w:rsidTr="0023161A">
        <w:trPr>
          <w:trHeight w:val="1164"/>
        </w:trPr>
        <w:tc>
          <w:tcPr>
            <w:tcW w:w="862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543"/>
        </w:trPr>
        <w:tc>
          <w:tcPr>
            <w:tcW w:w="862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A49A0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825A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Colombia 1261</w:t>
            </w:r>
          </w:p>
          <w:p w:rsidR="003D1B71" w:rsidRPr="00CA16E3" w:rsidRDefault="00B825A2" w:rsidP="00B825A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Godoy Cruz CP:5501</w:t>
            </w: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183"/>
        </w:trPr>
        <w:tc>
          <w:tcPr>
            <w:tcW w:w="862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624"/>
        </w:trPr>
        <w:tc>
          <w:tcPr>
            <w:tcW w:w="862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A823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825A2" w:rsidP="00B825A2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2615662503</w:t>
            </w: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183"/>
        </w:trPr>
        <w:tc>
          <w:tcPr>
            <w:tcW w:w="862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633"/>
        </w:trPr>
        <w:tc>
          <w:tcPr>
            <w:tcW w:w="862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FCCA95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3278F" w:rsidRDefault="0023278F" w:rsidP="0023278F">
            <w:pPr>
              <w:pStyle w:val="Ttulo2"/>
              <w:rPr>
                <w:sz w:val="20"/>
                <w:lang w:val="es-ES_tradnl"/>
              </w:rPr>
            </w:pPr>
            <w:r w:rsidRPr="0023278F">
              <w:rPr>
                <w:sz w:val="20"/>
                <w:lang w:val="es-ES_tradnl"/>
              </w:rPr>
              <w:t>adrianomagin763@gmail.com</w:t>
            </w: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174"/>
        </w:trPr>
        <w:tc>
          <w:tcPr>
            <w:tcW w:w="862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6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633"/>
        </w:trPr>
        <w:tc>
          <w:tcPr>
            <w:tcW w:w="862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04DCD2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F3CC27881DB94C03A5950134404869B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:rsidR="003D1B71" w:rsidRPr="00CA16E3" w:rsidRDefault="003D1B71" w:rsidP="0023278F">
                <w:pPr>
                  <w:pStyle w:val="Informacin"/>
                  <w:ind w:left="-324" w:firstLine="324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256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23161A">
        <w:trPr>
          <w:trHeight w:val="4071"/>
        </w:trPr>
        <w:tc>
          <w:tcPr>
            <w:tcW w:w="862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56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23161A">
      <w:headerReference w:type="default" r:id="rId19"/>
      <w:type w:val="continuous"/>
      <w:pgSz w:w="11906" w:h="16838" w:code="9"/>
      <w:pgMar w:top="1843" w:right="794" w:bottom="709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0625" w:rsidRDefault="00A80625" w:rsidP="00590471">
      <w:r>
        <w:separator/>
      </w:r>
    </w:p>
  </w:endnote>
  <w:endnote w:type="continuationSeparator" w:id="0">
    <w:p w:rsidR="00A80625" w:rsidRDefault="00A8062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0625" w:rsidRDefault="00A80625" w:rsidP="00590471">
      <w:r>
        <w:separator/>
      </w:r>
    </w:p>
  </w:footnote>
  <w:footnote w:type="continuationSeparator" w:id="0">
    <w:p w:rsidR="00A80625" w:rsidRDefault="00A8062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cx1="http://schemas.microsoft.com/office/drawing/2015/9/8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155D0B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55225D"/>
    <w:multiLevelType w:val="multilevel"/>
    <w:tmpl w:val="19A8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5A2"/>
    <w:rsid w:val="00060042"/>
    <w:rsid w:val="0008685D"/>
    <w:rsid w:val="00090860"/>
    <w:rsid w:val="00112FD7"/>
    <w:rsid w:val="00150ABD"/>
    <w:rsid w:val="001946FC"/>
    <w:rsid w:val="00205ECB"/>
    <w:rsid w:val="00222466"/>
    <w:rsid w:val="0023161A"/>
    <w:rsid w:val="0023278F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80625"/>
    <w:rsid w:val="00AC6C7E"/>
    <w:rsid w:val="00B4158A"/>
    <w:rsid w:val="00B63208"/>
    <w:rsid w:val="00B6466C"/>
    <w:rsid w:val="00B825A2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5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nica%20Gutierrez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BA697CA584845A9A05F36BB0C72A8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872627-296C-4114-9F9C-5A6B86804079}"/>
      </w:docPartPr>
      <w:docPartBody>
        <w:p w:rsidR="00000000" w:rsidRDefault="0064139E">
          <w:pPr>
            <w:pStyle w:val="ABA697CA584845A9A05F36BB0C72A80D"/>
          </w:pPr>
          <w:r w:rsidRPr="00F20161">
            <w:t>Formación</w:t>
          </w:r>
        </w:p>
      </w:docPartBody>
    </w:docPart>
    <w:docPart>
      <w:docPartPr>
        <w:name w:val="F3CC27881DB94C03A595013440486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BB6A0F-FBD6-40DB-A010-4A02AF28FBDA}"/>
      </w:docPartPr>
      <w:docPartBody>
        <w:p w:rsidR="00000000" w:rsidRDefault="0064139E">
          <w:pPr>
            <w:pStyle w:val="F3CC27881DB94C03A5950134404869BD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39E"/>
    <w:rsid w:val="00641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A0DF45B6734759B9570A86C04A31DA">
    <w:name w:val="ABA0DF45B6734759B9570A86C04A31DA"/>
  </w:style>
  <w:style w:type="paragraph" w:customStyle="1" w:styleId="4852B190145542C0B2DBC2B863E11B91">
    <w:name w:val="4852B190145542C0B2DBC2B863E11B91"/>
  </w:style>
  <w:style w:type="paragraph" w:customStyle="1" w:styleId="A3ACE2FD7C894C0597C1E7D30DCC9873">
    <w:name w:val="A3ACE2FD7C894C0597C1E7D30DCC9873"/>
  </w:style>
  <w:style w:type="paragraph" w:customStyle="1" w:styleId="982CF08DF000428FB0C47B216060EF43">
    <w:name w:val="982CF08DF000428FB0C47B216060EF43"/>
  </w:style>
  <w:style w:type="paragraph" w:customStyle="1" w:styleId="9B2DD61D0DD94686902B04957323E33E">
    <w:name w:val="9B2DD61D0DD94686902B04957323E33E"/>
  </w:style>
  <w:style w:type="paragraph" w:customStyle="1" w:styleId="8C69986B1B694E6A9C590F676EB32FDC">
    <w:name w:val="8C69986B1B694E6A9C590F676EB32FDC"/>
  </w:style>
  <w:style w:type="paragraph" w:customStyle="1" w:styleId="DF7F3CEDAD3544218B7FDEAEDE9FDDF0">
    <w:name w:val="DF7F3CEDAD3544218B7FDEAEDE9FDDF0"/>
  </w:style>
  <w:style w:type="paragraph" w:customStyle="1" w:styleId="EA167277032E4440BBCE9D1279498502">
    <w:name w:val="EA167277032E4440BBCE9D1279498502"/>
  </w:style>
  <w:style w:type="paragraph" w:customStyle="1" w:styleId="396952F4D1D04C46A85398E291712FF5">
    <w:name w:val="396952F4D1D04C46A85398E291712FF5"/>
  </w:style>
  <w:style w:type="paragraph" w:customStyle="1" w:styleId="F8CB712E863D433F9D2C0BCF4B034795">
    <w:name w:val="F8CB712E863D433F9D2C0BCF4B034795"/>
  </w:style>
  <w:style w:type="paragraph" w:customStyle="1" w:styleId="AD8D190E0EE4480AA90727E93F3A4B99">
    <w:name w:val="AD8D190E0EE4480AA90727E93F3A4B99"/>
  </w:style>
  <w:style w:type="paragraph" w:customStyle="1" w:styleId="21540B8228554A9DB02AC30C1176C191">
    <w:name w:val="21540B8228554A9DB02AC30C1176C191"/>
  </w:style>
  <w:style w:type="paragraph" w:customStyle="1" w:styleId="54D2CB3A9C4D4A108EB5AC1AAEBB854D">
    <w:name w:val="54D2CB3A9C4D4A108EB5AC1AAEBB854D"/>
  </w:style>
  <w:style w:type="paragraph" w:customStyle="1" w:styleId="DFB9809B9AE34634A41C38C524C03C25">
    <w:name w:val="DFB9809B9AE34634A41C38C524C03C25"/>
  </w:style>
  <w:style w:type="paragraph" w:customStyle="1" w:styleId="84F7866F892844F1A271E9F83D019AFF">
    <w:name w:val="84F7866F892844F1A271E9F83D019AFF"/>
  </w:style>
  <w:style w:type="paragraph" w:customStyle="1" w:styleId="DA4DA1434E374C1CAB9112827FAF4D6C">
    <w:name w:val="DA4DA1434E374C1CAB9112827FAF4D6C"/>
  </w:style>
  <w:style w:type="paragraph" w:customStyle="1" w:styleId="7D445ECBD8C648DBAD08A222713BC2FA">
    <w:name w:val="7D445ECBD8C648DBAD08A222713BC2FA"/>
  </w:style>
  <w:style w:type="paragraph" w:customStyle="1" w:styleId="8E15C3F5B6E54313B330AA846397B56C">
    <w:name w:val="8E15C3F5B6E54313B330AA846397B56C"/>
  </w:style>
  <w:style w:type="paragraph" w:customStyle="1" w:styleId="1AA47D79AF4D493E8A72B3EE6923EB66">
    <w:name w:val="1AA47D79AF4D493E8A72B3EE6923EB66"/>
  </w:style>
  <w:style w:type="paragraph" w:customStyle="1" w:styleId="ABA697CA584845A9A05F36BB0C72A80D">
    <w:name w:val="ABA697CA584845A9A05F36BB0C72A80D"/>
  </w:style>
  <w:style w:type="paragraph" w:customStyle="1" w:styleId="6CAB3408554B40B38F93B5F6091A84C2">
    <w:name w:val="6CAB3408554B40B38F93B5F6091A84C2"/>
  </w:style>
  <w:style w:type="paragraph" w:customStyle="1" w:styleId="28790D75910849E3B8FD8B2D5AAE6E89">
    <w:name w:val="28790D75910849E3B8FD8B2D5AAE6E89"/>
  </w:style>
  <w:style w:type="paragraph" w:customStyle="1" w:styleId="AF0E9E320BA943BEBD0A39E79AEA3149">
    <w:name w:val="AF0E9E320BA943BEBD0A39E79AEA3149"/>
  </w:style>
  <w:style w:type="paragraph" w:customStyle="1" w:styleId="EC96FC1CE19E46DEA9C08EC505168CEE">
    <w:name w:val="EC96FC1CE19E46DEA9C08EC505168CEE"/>
  </w:style>
  <w:style w:type="paragraph" w:customStyle="1" w:styleId="0DB0F9E37F494F6D9842B9F5C61AB75F">
    <w:name w:val="0DB0F9E37F494F6D9842B9F5C61AB75F"/>
  </w:style>
  <w:style w:type="paragraph" w:customStyle="1" w:styleId="825B1B01E9B04E0581E8CB4C64D29595">
    <w:name w:val="825B1B01E9B04E0581E8CB4C64D29595"/>
  </w:style>
  <w:style w:type="paragraph" w:customStyle="1" w:styleId="51ECCBE99B694D94A14A8D6A8DB6031E">
    <w:name w:val="51ECCBE99B694D94A14A8D6A8DB6031E"/>
  </w:style>
  <w:style w:type="paragraph" w:customStyle="1" w:styleId="A45A86E36E5D4C03BCBE2C813C441D1F">
    <w:name w:val="A45A86E36E5D4C03BCBE2C813C441D1F"/>
  </w:style>
  <w:style w:type="paragraph" w:customStyle="1" w:styleId="AE4663360DFB4E579CE1EAAA63ACA5BC">
    <w:name w:val="AE4663360DFB4E579CE1EAAA63ACA5BC"/>
  </w:style>
  <w:style w:type="paragraph" w:customStyle="1" w:styleId="F8B4420DA44C4BFD939F5A4DDB703C18">
    <w:name w:val="F8B4420DA44C4BFD939F5A4DDB703C18"/>
  </w:style>
  <w:style w:type="paragraph" w:customStyle="1" w:styleId="49FD616CB2824E53B4F8570D260B2DEA">
    <w:name w:val="49FD616CB2824E53B4F8570D260B2DEA"/>
  </w:style>
  <w:style w:type="paragraph" w:customStyle="1" w:styleId="2E2E5E3C8D0548E7B64D853D9EB685E3">
    <w:name w:val="2E2E5E3C8D0548E7B64D853D9EB685E3"/>
  </w:style>
  <w:style w:type="paragraph" w:customStyle="1" w:styleId="F4AF3EA00D5042659AAB8F921B19213F">
    <w:name w:val="F4AF3EA00D5042659AAB8F921B19213F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F3CC27881DB94C03A5950134404869BD">
    <w:name w:val="F3CC27881DB94C03A5950134404869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3</Pages>
  <Words>400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2023-06-28T11:10:00Z</dcterms:created>
  <dcterms:modified xsi:type="dcterms:W3CDTF">2023-06-28T12:01:00Z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